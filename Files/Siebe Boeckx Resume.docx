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77777777" w:rsidR="001B2ABD" w:rsidRPr="00E93CC2" w:rsidRDefault="001B2ABD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 w:rsidRPr="00E93CC2">
              <w:rPr>
                <w:noProof/>
                <w:lang w:val="en-GB"/>
              </w:rPr>
              <mc:AlternateContent>
                <mc:Choice Requires="wps">
                  <w:drawing>
                    <wp:inline distT="0" distB="0" distL="0" distR="0" wp14:anchorId="489D336D" wp14:editId="733BAC7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FB9FAB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AE181C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5261AC61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Beukendreef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1820 Steenokkerzeel</w:t>
            </w:r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pPr>
              <w:rPr>
                <w:lang w:val="en-GB"/>
              </w:rPr>
            </w:pPr>
            <w:hyperlink r:id="rId9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2B9E0F23" w14:textId="25F66095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F36226" w:rsidRDefault="00CA4293" w:rsidP="00823897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Assist</w:t>
            </w:r>
            <w:r w:rsidR="00D1416D" w:rsidRPr="00F36226">
              <w:rPr>
                <w:lang w:val="nl-BE"/>
              </w:rPr>
              <w:t>a</w:t>
            </w:r>
            <w:r w:rsidRPr="00F36226">
              <w:rPr>
                <w:lang w:val="nl-BE"/>
              </w:rPr>
              <w:t>nt</w:t>
            </w:r>
            <w:r w:rsidR="00036450" w:rsidRPr="00F36226">
              <w:rPr>
                <w:lang w:val="nl-BE"/>
              </w:rPr>
              <w:t xml:space="preserve"> </w:t>
            </w:r>
            <w:r w:rsidR="00D1416D" w:rsidRPr="00F36226">
              <w:rPr>
                <w:lang w:val="nl-BE"/>
              </w:rPr>
              <w:t>Tutor, Howest Kortrijk</w:t>
            </w:r>
          </w:p>
          <w:p w14:paraId="7C77321B" w14:textId="786E0F78" w:rsidR="00036450" w:rsidRPr="00F36226" w:rsidRDefault="00D1416D" w:rsidP="00823897">
            <w:pPr>
              <w:pStyle w:val="Heading4"/>
              <w:rPr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25C50F27" w:rsidR="00207471" w:rsidRPr="00F36226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 xml:space="preserve">2021 - </w:t>
            </w:r>
            <w:r w:rsidR="00F36226">
              <w:rPr>
                <w:color w:val="A6A6A6" w:themeColor="background1" w:themeShade="A6"/>
                <w:lang w:val="nl-BE"/>
              </w:rPr>
              <w:t>2025</w:t>
            </w:r>
          </w:p>
          <w:p w14:paraId="690DF038" w14:textId="77777777" w:rsidR="00207471" w:rsidRPr="00F36226" w:rsidRDefault="00207471" w:rsidP="00207471">
            <w:pPr>
              <w:rPr>
                <w:i/>
                <w:iCs/>
                <w:lang w:val="nl-BE"/>
              </w:rPr>
            </w:pPr>
            <w:r w:rsidRPr="00F36226">
              <w:rPr>
                <w:i/>
                <w:iCs/>
                <w:lang w:val="nl-BE"/>
              </w:rPr>
              <w:t>Howest Kortrijk</w:t>
            </w:r>
          </w:p>
          <w:p w14:paraId="56C59405" w14:textId="77777777" w:rsidR="00207471" w:rsidRPr="00F36226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F36226" w:rsidRDefault="00207471" w:rsidP="00207471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ASO Wiskunde Wetenschappen</w:t>
            </w:r>
          </w:p>
          <w:p w14:paraId="6228A58F" w14:textId="77777777" w:rsidR="00207471" w:rsidRPr="00E93CC2" w:rsidRDefault="00207471" w:rsidP="00207471">
            <w:pPr>
              <w:pStyle w:val="Date"/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Instituut</w:t>
            </w:r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6F758" w14:textId="77777777" w:rsidR="00BB5BAA" w:rsidRDefault="00BB5BAA" w:rsidP="000C45FF">
      <w:r>
        <w:separator/>
      </w:r>
    </w:p>
  </w:endnote>
  <w:endnote w:type="continuationSeparator" w:id="0">
    <w:p w14:paraId="58DDDF3F" w14:textId="77777777" w:rsidR="00BB5BAA" w:rsidRDefault="00BB5BA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E0FB2" w14:textId="77777777" w:rsidR="00BB5BAA" w:rsidRDefault="00BB5BAA" w:rsidP="000C45FF">
      <w:r>
        <w:separator/>
      </w:r>
    </w:p>
  </w:footnote>
  <w:footnote w:type="continuationSeparator" w:id="0">
    <w:p w14:paraId="3A92CD41" w14:textId="77777777" w:rsidR="00BB5BAA" w:rsidRDefault="00BB5BA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2123A"/>
    <w:rsid w:val="00646E75"/>
    <w:rsid w:val="006771D0"/>
    <w:rsid w:val="00715FCB"/>
    <w:rsid w:val="00743101"/>
    <w:rsid w:val="00764C9F"/>
    <w:rsid w:val="00772EE3"/>
    <w:rsid w:val="007775E1"/>
    <w:rsid w:val="007867A0"/>
    <w:rsid w:val="007927F5"/>
    <w:rsid w:val="00793C04"/>
    <w:rsid w:val="007C6855"/>
    <w:rsid w:val="00802CA0"/>
    <w:rsid w:val="00823897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BB5BAA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E25A26"/>
    <w:rsid w:val="00E4381A"/>
    <w:rsid w:val="00E55D74"/>
    <w:rsid w:val="00E63530"/>
    <w:rsid w:val="00E93CC2"/>
    <w:rsid w:val="00F36226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mailto:siebe.boeckx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2025-06-30T12:05:00Z</dcterms:modified>
</cp:coreProperties>
</file>