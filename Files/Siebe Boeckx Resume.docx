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E93CC2" w14:paraId="56F9740E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765EB8B9" w14:textId="5CD59E3C" w:rsidR="001B2ABD" w:rsidRPr="00E93CC2" w:rsidRDefault="00725D9C" w:rsidP="001B2ABD">
            <w:pPr>
              <w:tabs>
                <w:tab w:val="left" w:pos="990"/>
              </w:tabs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03DF2252" wp14:editId="6E4D67C2">
                  <wp:extent cx="2133600" cy="1600200"/>
                  <wp:effectExtent l="76200" t="76200" r="76200" b="76200"/>
                  <wp:docPr id="20197191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33600" cy="1600200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chemeClr val="accent1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2AE181C0" w14:textId="3A4169EF" w:rsidR="001B2ABD" w:rsidRPr="00E93CC2" w:rsidRDefault="001B2ABD" w:rsidP="000C45FF">
            <w:pPr>
              <w:tabs>
                <w:tab w:val="left" w:pos="990"/>
              </w:tabs>
              <w:rPr>
                <w:lang w:val="en-GB"/>
              </w:rPr>
            </w:pPr>
          </w:p>
        </w:tc>
        <w:tc>
          <w:tcPr>
            <w:tcW w:w="6470" w:type="dxa"/>
            <w:vAlign w:val="bottom"/>
          </w:tcPr>
          <w:p w14:paraId="283B75FF" w14:textId="3699B715" w:rsidR="001B2ABD" w:rsidRPr="00E93CC2" w:rsidRDefault="007C6855" w:rsidP="001B2ABD">
            <w:pPr>
              <w:pStyle w:val="Title"/>
              <w:rPr>
                <w:sz w:val="72"/>
                <w:szCs w:val="72"/>
                <w:lang w:val="en-GB"/>
              </w:rPr>
            </w:pPr>
            <w:r w:rsidRPr="00E93CC2">
              <w:rPr>
                <w:sz w:val="72"/>
                <w:szCs w:val="72"/>
                <w:lang w:val="en-GB"/>
              </w:rPr>
              <w:t>Siebe Boeckx</w:t>
            </w:r>
          </w:p>
          <w:p w14:paraId="0C2A89E9" w14:textId="708ED2E7" w:rsidR="001B2ABD" w:rsidRPr="00E93CC2" w:rsidRDefault="001B2ABD" w:rsidP="001B2ABD">
            <w:pPr>
              <w:pStyle w:val="Subtitle"/>
              <w:rPr>
                <w:lang w:val="en-GB"/>
              </w:rPr>
            </w:pPr>
          </w:p>
        </w:tc>
      </w:tr>
      <w:tr w:rsidR="001B2ABD" w:rsidRPr="00E93CC2" w14:paraId="17A38199" w14:textId="77777777" w:rsidTr="001B2ABD">
        <w:tc>
          <w:tcPr>
            <w:tcW w:w="3600" w:type="dxa"/>
          </w:tcPr>
          <w:p w14:paraId="11F09FF8" w14:textId="77777777" w:rsidR="00E93CC2" w:rsidRDefault="00E93CC2" w:rsidP="00823897">
            <w:pPr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4"/>
                <w:lang w:val="en-GB"/>
              </w:rPr>
            </w:pPr>
            <w:r w:rsidRPr="00E93CC2"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4"/>
                <w:lang w:val="en-GB"/>
              </w:rPr>
              <w:t>PERSONAL DETAILS</w:t>
            </w:r>
          </w:p>
          <w:p w14:paraId="39770AA9" w14:textId="6EF396E4" w:rsidR="00823897" w:rsidRPr="00E93CC2" w:rsidRDefault="00823897" w:rsidP="00823897">
            <w:pPr>
              <w:rPr>
                <w:color w:val="A6A6A6" w:themeColor="background1" w:themeShade="A6"/>
                <w:lang w:val="en-GB"/>
              </w:rPr>
            </w:pPr>
            <w:r w:rsidRPr="00E93CC2">
              <w:rPr>
                <w:color w:val="A6A6A6" w:themeColor="background1" w:themeShade="A6"/>
                <w:lang w:val="en-GB"/>
              </w:rPr>
              <w:t>Ad</w:t>
            </w:r>
            <w:r w:rsidR="00E93CC2">
              <w:rPr>
                <w:color w:val="A6A6A6" w:themeColor="background1" w:themeShade="A6"/>
                <w:lang w:val="en-GB"/>
              </w:rPr>
              <w:t>d</w:t>
            </w:r>
            <w:r w:rsidRPr="00E93CC2">
              <w:rPr>
                <w:color w:val="A6A6A6" w:themeColor="background1" w:themeShade="A6"/>
                <w:lang w:val="en-GB"/>
              </w:rPr>
              <w:t>re</w:t>
            </w:r>
            <w:r w:rsidR="00E93CC2">
              <w:rPr>
                <w:color w:val="A6A6A6" w:themeColor="background1" w:themeShade="A6"/>
                <w:lang w:val="en-GB"/>
              </w:rPr>
              <w:t>s</w:t>
            </w:r>
            <w:r w:rsidRPr="00E93CC2">
              <w:rPr>
                <w:color w:val="A6A6A6" w:themeColor="background1" w:themeShade="A6"/>
                <w:lang w:val="en-GB"/>
              </w:rPr>
              <w:t>s:</w:t>
            </w:r>
          </w:p>
          <w:p w14:paraId="2E2DD567" w14:textId="436F5713" w:rsidR="00036450" w:rsidRPr="00E93CC2" w:rsidRDefault="00D1416D" w:rsidP="00D1416D">
            <w:pPr>
              <w:rPr>
                <w:lang w:val="en-GB"/>
              </w:rPr>
            </w:pPr>
            <w:proofErr w:type="spellStart"/>
            <w:r w:rsidRPr="00E93CC2">
              <w:rPr>
                <w:lang w:val="en-GB"/>
              </w:rPr>
              <w:t>Beukendreef</w:t>
            </w:r>
            <w:proofErr w:type="spellEnd"/>
            <w:r w:rsidRPr="00E93CC2">
              <w:rPr>
                <w:lang w:val="en-GB"/>
              </w:rPr>
              <w:t xml:space="preserve"> 17</w:t>
            </w:r>
          </w:p>
          <w:p w14:paraId="03F8C914" w14:textId="77777777" w:rsidR="00823897" w:rsidRPr="00E93CC2" w:rsidRDefault="00D1416D" w:rsidP="00D1416D">
            <w:pPr>
              <w:rPr>
                <w:lang w:val="en-GB"/>
              </w:rPr>
            </w:pPr>
            <w:r w:rsidRPr="00E93CC2">
              <w:rPr>
                <w:lang w:val="en-GB"/>
              </w:rPr>
              <w:t xml:space="preserve">1820 </w:t>
            </w:r>
            <w:proofErr w:type="spellStart"/>
            <w:r w:rsidRPr="00E93CC2">
              <w:rPr>
                <w:lang w:val="en-GB"/>
              </w:rPr>
              <w:t>Steenokkerzeel</w:t>
            </w:r>
            <w:proofErr w:type="spellEnd"/>
          </w:p>
          <w:p w14:paraId="3F8D8995" w14:textId="77777777" w:rsidR="00823897" w:rsidRPr="00E93CC2" w:rsidRDefault="00823897" w:rsidP="00D1416D">
            <w:pPr>
              <w:rPr>
                <w:lang w:val="en-GB"/>
              </w:rPr>
            </w:pPr>
          </w:p>
          <w:p w14:paraId="4ADBA68B" w14:textId="2EDC251D" w:rsidR="00823897" w:rsidRPr="00E93CC2" w:rsidRDefault="00E93CC2" w:rsidP="00D1416D">
            <w:pPr>
              <w:rPr>
                <w:color w:val="A6A6A6" w:themeColor="background1" w:themeShade="A6"/>
                <w:lang w:val="en-GB"/>
              </w:rPr>
            </w:pPr>
            <w:r>
              <w:rPr>
                <w:color w:val="A6A6A6" w:themeColor="background1" w:themeShade="A6"/>
                <w:lang w:val="en-GB"/>
              </w:rPr>
              <w:t>Birth date</w:t>
            </w:r>
            <w:r w:rsidR="00823897" w:rsidRPr="00E93CC2">
              <w:rPr>
                <w:color w:val="A6A6A6" w:themeColor="background1" w:themeShade="A6"/>
                <w:lang w:val="en-GB"/>
              </w:rPr>
              <w:t>:</w:t>
            </w:r>
          </w:p>
          <w:p w14:paraId="0A025C59" w14:textId="02DA18DF" w:rsidR="00D1416D" w:rsidRPr="00E93CC2" w:rsidRDefault="00D1416D" w:rsidP="00D1416D">
            <w:pPr>
              <w:rPr>
                <w:lang w:val="en-GB"/>
              </w:rPr>
            </w:pPr>
            <w:r w:rsidRPr="00E93CC2">
              <w:rPr>
                <w:lang w:val="en-GB"/>
              </w:rPr>
              <w:t>23-12-2003</w:t>
            </w:r>
          </w:p>
          <w:p w14:paraId="0899C019" w14:textId="77777777" w:rsidR="00823897" w:rsidRPr="00E93CC2" w:rsidRDefault="00823897" w:rsidP="00D1416D">
            <w:pPr>
              <w:rPr>
                <w:lang w:val="en-GB"/>
              </w:rPr>
            </w:pPr>
          </w:p>
          <w:p w14:paraId="6376F584" w14:textId="2A2CBC00" w:rsidR="00823897" w:rsidRPr="00E93CC2" w:rsidRDefault="00823897" w:rsidP="00D1416D">
            <w:pPr>
              <w:rPr>
                <w:color w:val="A6A6A6" w:themeColor="background1" w:themeShade="A6"/>
                <w:lang w:val="en-GB"/>
              </w:rPr>
            </w:pPr>
            <w:r w:rsidRPr="00E93CC2">
              <w:rPr>
                <w:color w:val="A6A6A6" w:themeColor="background1" w:themeShade="A6"/>
                <w:lang w:val="en-GB"/>
              </w:rPr>
              <w:t>GSM:</w:t>
            </w:r>
          </w:p>
          <w:p w14:paraId="2F608DA3" w14:textId="5CF20C4A" w:rsidR="00036450" w:rsidRPr="00E93CC2" w:rsidRDefault="00207471" w:rsidP="00036450">
            <w:pPr>
              <w:rPr>
                <w:lang w:val="en-GB"/>
              </w:rPr>
            </w:pPr>
            <w:r w:rsidRPr="00E93CC2">
              <w:rPr>
                <w:lang w:val="en-GB"/>
              </w:rPr>
              <w:t>0470</w:t>
            </w:r>
            <w:r w:rsidR="00823897" w:rsidRPr="00E93CC2">
              <w:rPr>
                <w:lang w:val="en-GB"/>
              </w:rPr>
              <w:t xml:space="preserve"> </w:t>
            </w:r>
            <w:r w:rsidRPr="00E93CC2">
              <w:rPr>
                <w:lang w:val="en-GB"/>
              </w:rPr>
              <w:t>25</w:t>
            </w:r>
            <w:r w:rsidR="00823897" w:rsidRPr="00E93CC2">
              <w:rPr>
                <w:lang w:val="en-GB"/>
              </w:rPr>
              <w:t xml:space="preserve"> </w:t>
            </w:r>
            <w:r w:rsidRPr="00E93CC2">
              <w:rPr>
                <w:lang w:val="en-GB"/>
              </w:rPr>
              <w:t>24</w:t>
            </w:r>
            <w:r w:rsidR="00823897" w:rsidRPr="00E93CC2">
              <w:rPr>
                <w:lang w:val="en-GB"/>
              </w:rPr>
              <w:t xml:space="preserve"> </w:t>
            </w:r>
            <w:r w:rsidRPr="00E93CC2">
              <w:rPr>
                <w:lang w:val="en-GB"/>
              </w:rPr>
              <w:t>35</w:t>
            </w:r>
          </w:p>
          <w:p w14:paraId="3D334F36" w14:textId="77777777" w:rsidR="00823897" w:rsidRPr="00E93CC2" w:rsidRDefault="00823897" w:rsidP="00036450">
            <w:pPr>
              <w:rPr>
                <w:lang w:val="en-GB"/>
              </w:rPr>
            </w:pPr>
          </w:p>
          <w:p w14:paraId="6CE270C3" w14:textId="565B5460" w:rsidR="00823897" w:rsidRPr="00E93CC2" w:rsidRDefault="00823897" w:rsidP="00036450">
            <w:pPr>
              <w:rPr>
                <w:color w:val="A6A6A6" w:themeColor="background1" w:themeShade="A6"/>
                <w:lang w:val="en-GB"/>
              </w:rPr>
            </w:pPr>
            <w:r w:rsidRPr="00E93CC2">
              <w:rPr>
                <w:color w:val="A6A6A6" w:themeColor="background1" w:themeShade="A6"/>
                <w:lang w:val="en-GB"/>
              </w:rPr>
              <w:t>Email:</w:t>
            </w:r>
          </w:p>
          <w:p w14:paraId="0BD9FEAA" w14:textId="18D35532" w:rsidR="00207471" w:rsidRDefault="00E93CC2" w:rsidP="00036450">
            <w:hyperlink r:id="rId8" w:history="1">
              <w:r w:rsidRPr="00D82830">
                <w:rPr>
                  <w:rStyle w:val="Hyperlink"/>
                  <w:lang w:val="en-GB"/>
                </w:rPr>
                <w:t>siebe.boeckx@gmail.com</w:t>
              </w:r>
            </w:hyperlink>
          </w:p>
          <w:p w14:paraId="4181C987" w14:textId="77777777" w:rsidR="007C5A4B" w:rsidRDefault="007C5A4B" w:rsidP="00036450"/>
          <w:p w14:paraId="51E51C6C" w14:textId="58F0CDDC" w:rsidR="007C5A4B" w:rsidRPr="00E93CC2" w:rsidRDefault="007C5A4B" w:rsidP="007C5A4B">
            <w:pPr>
              <w:rPr>
                <w:color w:val="A6A6A6" w:themeColor="background1" w:themeShade="A6"/>
                <w:lang w:val="en-GB"/>
              </w:rPr>
            </w:pPr>
            <w:r>
              <w:rPr>
                <w:color w:val="A6A6A6" w:themeColor="background1" w:themeShade="A6"/>
                <w:lang w:val="en-GB"/>
              </w:rPr>
              <w:t>Portfolio</w:t>
            </w:r>
            <w:r w:rsidRPr="00E93CC2">
              <w:rPr>
                <w:color w:val="A6A6A6" w:themeColor="background1" w:themeShade="A6"/>
                <w:lang w:val="en-GB"/>
              </w:rPr>
              <w:t>:</w:t>
            </w:r>
          </w:p>
          <w:p w14:paraId="7298A1C8" w14:textId="0144139B" w:rsidR="00564632" w:rsidRPr="00564632" w:rsidRDefault="007C5A4B" w:rsidP="00036450">
            <w:pPr>
              <w:rPr>
                <w:lang w:val="en-GB"/>
              </w:rPr>
            </w:pPr>
            <w:hyperlink r:id="rId9" w:history="1">
              <w:r w:rsidRPr="007C5A4B">
                <w:rPr>
                  <w:rStyle w:val="Hyperlink"/>
                  <w:lang w:val="en-GB"/>
                </w:rPr>
                <w:t>https://siebeboeckx.github.io/</w:t>
              </w:r>
            </w:hyperlink>
          </w:p>
          <w:p w14:paraId="67E1F957" w14:textId="77777777" w:rsidR="00E93CC2" w:rsidRDefault="00E93CC2" w:rsidP="00564632">
            <w:pPr>
              <w:pStyle w:val="Heading3"/>
              <w:rPr>
                <w:lang w:val="en-GB"/>
              </w:rPr>
            </w:pPr>
            <w:r w:rsidRPr="00564632">
              <w:t>characteristics</w:t>
            </w:r>
          </w:p>
          <w:p w14:paraId="489A716F" w14:textId="73BE5579" w:rsidR="004D3011" w:rsidRPr="00E93CC2" w:rsidRDefault="00E93CC2" w:rsidP="004D3011">
            <w:pPr>
              <w:rPr>
                <w:lang w:val="en-GB"/>
              </w:rPr>
            </w:pPr>
            <w:r w:rsidRPr="00E93CC2">
              <w:rPr>
                <w:lang w:val="en"/>
              </w:rPr>
              <w:t>Meticulou</w:t>
            </w:r>
            <w:r>
              <w:rPr>
                <w:lang w:val="en"/>
              </w:rPr>
              <w:t>s</w:t>
            </w:r>
          </w:p>
          <w:p w14:paraId="63730014" w14:textId="5AC4DFF0" w:rsidR="00823897" w:rsidRPr="00E93CC2" w:rsidRDefault="00E93CC2" w:rsidP="004D3011">
            <w:pPr>
              <w:rPr>
                <w:lang w:val="en-GB"/>
              </w:rPr>
            </w:pPr>
            <w:r w:rsidRPr="00E93CC2">
              <w:rPr>
                <w:lang w:val="en-GB"/>
              </w:rPr>
              <w:t>Duty-conscious</w:t>
            </w:r>
          </w:p>
          <w:p w14:paraId="28F4E058" w14:textId="7A0B266A" w:rsidR="00823897" w:rsidRPr="00E93CC2" w:rsidRDefault="00E93CC2" w:rsidP="004D3011">
            <w:pPr>
              <w:rPr>
                <w:lang w:val="en-GB"/>
              </w:rPr>
            </w:pPr>
            <w:r>
              <w:rPr>
                <w:lang w:val="en-GB"/>
              </w:rPr>
              <w:t>Creative</w:t>
            </w:r>
          </w:p>
          <w:p w14:paraId="43047A32" w14:textId="7A2D5133" w:rsidR="004D3011" w:rsidRPr="00E93CC2" w:rsidRDefault="00E93CC2" w:rsidP="004D3011">
            <w:pPr>
              <w:rPr>
                <w:lang w:val="en-GB"/>
              </w:rPr>
            </w:pPr>
            <w:r>
              <w:rPr>
                <w:lang w:val="en-GB"/>
              </w:rPr>
              <w:t>Flexible</w:t>
            </w:r>
          </w:p>
          <w:p w14:paraId="5376F58F" w14:textId="640B78E1" w:rsidR="004D3011" w:rsidRPr="00E93CC2" w:rsidRDefault="00823897" w:rsidP="00CB0055">
            <w:pPr>
              <w:pStyle w:val="Heading3"/>
              <w:rPr>
                <w:lang w:val="en-GB"/>
              </w:rPr>
            </w:pPr>
            <w:r w:rsidRPr="00E93CC2">
              <w:rPr>
                <w:lang w:val="en-GB"/>
              </w:rPr>
              <w:t>Hobby’s</w:t>
            </w:r>
          </w:p>
          <w:p w14:paraId="15B75DB2" w14:textId="550429BE" w:rsidR="004D3011" w:rsidRDefault="00E93CC2" w:rsidP="004D3011">
            <w:pPr>
              <w:rPr>
                <w:lang w:val="en-GB"/>
              </w:rPr>
            </w:pPr>
            <w:r>
              <w:rPr>
                <w:lang w:val="en-GB"/>
              </w:rPr>
              <w:t>Guitar</w:t>
            </w:r>
          </w:p>
          <w:p w14:paraId="347326EA" w14:textId="2A0118A2" w:rsidR="00564632" w:rsidRPr="00E93CC2" w:rsidRDefault="00564632" w:rsidP="004D3011">
            <w:pPr>
              <w:rPr>
                <w:lang w:val="en-GB"/>
              </w:rPr>
            </w:pPr>
            <w:r w:rsidRPr="00E93CC2">
              <w:rPr>
                <w:lang w:val="en-GB"/>
              </w:rPr>
              <w:t>Gaming</w:t>
            </w:r>
          </w:p>
          <w:p w14:paraId="36923AF9" w14:textId="31593ECE" w:rsidR="004D3011" w:rsidRPr="00E93CC2" w:rsidRDefault="00E93CC2" w:rsidP="004D3011">
            <w:pPr>
              <w:rPr>
                <w:lang w:val="en-GB"/>
              </w:rPr>
            </w:pPr>
            <w:r>
              <w:rPr>
                <w:lang w:val="en-GB"/>
              </w:rPr>
              <w:t>Swimming</w:t>
            </w:r>
          </w:p>
          <w:p w14:paraId="62EE8A52" w14:textId="77AE86CC" w:rsidR="00207471" w:rsidRPr="00D81AF5" w:rsidRDefault="008F04BE" w:rsidP="004D3011">
            <w:pPr>
              <w:rPr>
                <w:lang w:val="fr-BE"/>
              </w:rPr>
            </w:pPr>
            <w:r w:rsidRPr="00D81AF5">
              <w:rPr>
                <w:lang w:val="fr-BE"/>
              </w:rPr>
              <w:t>Ex-scout</w:t>
            </w:r>
          </w:p>
          <w:p w14:paraId="0E5B3449" w14:textId="6411CB6F" w:rsidR="00E93CC2" w:rsidRPr="00D81AF5" w:rsidRDefault="00E93CC2" w:rsidP="00564632">
            <w:pPr>
              <w:pStyle w:val="Heading3"/>
              <w:rPr>
                <w:lang w:val="fr-BE"/>
              </w:rPr>
            </w:pPr>
            <w:r w:rsidRPr="00D81AF5">
              <w:rPr>
                <w:lang w:val="fr-BE"/>
              </w:rPr>
              <w:t>Languages</w:t>
            </w:r>
          </w:p>
          <w:p w14:paraId="76DC2B93" w14:textId="77777777" w:rsidR="00D67893" w:rsidRPr="00D81AF5" w:rsidRDefault="00D67893" w:rsidP="00D67893">
            <w:pPr>
              <w:rPr>
                <w:lang w:val="fr-BE"/>
              </w:rPr>
            </w:pPr>
          </w:p>
          <w:p w14:paraId="5D76823C" w14:textId="77777777" w:rsidR="00D67893" w:rsidRPr="00D81AF5" w:rsidRDefault="00D67893" w:rsidP="00D67893">
            <w:pPr>
              <w:rPr>
                <w:lang w:val="fr-BE"/>
              </w:rPr>
            </w:pPr>
          </w:p>
          <w:p w14:paraId="12AA7659" w14:textId="77777777" w:rsidR="00D67893" w:rsidRPr="00D81AF5" w:rsidRDefault="00D67893" w:rsidP="00D67893">
            <w:pPr>
              <w:rPr>
                <w:lang w:val="fr-BE"/>
              </w:rPr>
            </w:pPr>
          </w:p>
          <w:p w14:paraId="5EE29FBA" w14:textId="77777777" w:rsidR="00D67893" w:rsidRPr="00D81AF5" w:rsidRDefault="00D67893" w:rsidP="00D67893">
            <w:pPr>
              <w:rPr>
                <w:lang w:val="fr-BE"/>
              </w:rPr>
            </w:pPr>
          </w:p>
          <w:p w14:paraId="784D302C" w14:textId="77777777" w:rsidR="00D67893" w:rsidRPr="00D81AF5" w:rsidRDefault="00D67893" w:rsidP="00D67893">
            <w:pPr>
              <w:rPr>
                <w:lang w:val="fr-BE"/>
              </w:rPr>
            </w:pPr>
          </w:p>
          <w:p w14:paraId="0248E01F" w14:textId="3AF2388E" w:rsidR="00D67893" w:rsidRPr="00D81AF5" w:rsidRDefault="00D67893" w:rsidP="00D67893">
            <w:pPr>
              <w:pStyle w:val="Heading3"/>
              <w:rPr>
                <w:lang w:val="fr-BE"/>
              </w:rPr>
            </w:pPr>
            <w:r w:rsidRPr="00D81AF5">
              <w:rPr>
                <w:lang w:val="fr-BE"/>
              </w:rPr>
              <w:t>Technical skills</w:t>
            </w:r>
          </w:p>
        </w:tc>
        <w:tc>
          <w:tcPr>
            <w:tcW w:w="720" w:type="dxa"/>
          </w:tcPr>
          <w:p w14:paraId="40CAB990" w14:textId="77777777" w:rsidR="001B2ABD" w:rsidRPr="00D81AF5" w:rsidRDefault="001B2ABD" w:rsidP="000C45FF">
            <w:pPr>
              <w:tabs>
                <w:tab w:val="left" w:pos="990"/>
              </w:tabs>
              <w:rPr>
                <w:lang w:val="fr-BE"/>
              </w:rPr>
            </w:pPr>
          </w:p>
        </w:tc>
        <w:tc>
          <w:tcPr>
            <w:tcW w:w="6470" w:type="dxa"/>
          </w:tcPr>
          <w:p w14:paraId="4FE7E995" w14:textId="4E1ACE58" w:rsidR="00036450" w:rsidRPr="00E93CC2" w:rsidRDefault="007C6855" w:rsidP="00036450">
            <w:pPr>
              <w:pStyle w:val="Heading2"/>
              <w:rPr>
                <w:lang w:val="en-GB"/>
              </w:rPr>
            </w:pPr>
            <w:r w:rsidRPr="00E93CC2">
              <w:rPr>
                <w:lang w:val="en-GB"/>
              </w:rPr>
              <w:t>W</w:t>
            </w:r>
            <w:r w:rsidR="00E032AC">
              <w:rPr>
                <w:lang w:val="en-GB"/>
              </w:rPr>
              <w:t>O</w:t>
            </w:r>
            <w:r w:rsidRPr="00E93CC2">
              <w:rPr>
                <w:lang w:val="en-GB"/>
              </w:rPr>
              <w:t>rk</w:t>
            </w:r>
            <w:r w:rsidR="00E93CC2" w:rsidRPr="00E93CC2">
              <w:rPr>
                <w:lang w:val="en-GB"/>
              </w:rPr>
              <w:t xml:space="preserve"> EXPERIENCES</w:t>
            </w:r>
          </w:p>
          <w:p w14:paraId="7743808E" w14:textId="5D0EDB20" w:rsidR="00DF0133" w:rsidRPr="00DF0133" w:rsidRDefault="00DF0133" w:rsidP="00DF0133">
            <w:pPr>
              <w:pStyle w:val="Heading4"/>
            </w:pPr>
            <w:r w:rsidRPr="00DF0133">
              <w:rPr>
                <w:lang w:val="en"/>
              </w:rPr>
              <w:t>Monitor theme camp</w:t>
            </w:r>
            <w:r>
              <w:rPr>
                <w:lang w:val="en"/>
              </w:rPr>
              <w:t xml:space="preserve"> “App-Makers”</w:t>
            </w:r>
            <w:r w:rsidR="00113C55">
              <w:rPr>
                <w:lang w:val="en"/>
              </w:rPr>
              <w:t>, Skillz</w:t>
            </w:r>
          </w:p>
          <w:p w14:paraId="5C160EEE" w14:textId="3C43A3A0" w:rsidR="00DF0133" w:rsidRPr="00E93CC2" w:rsidRDefault="00DF0133" w:rsidP="00DF0133">
            <w:pPr>
              <w:pStyle w:val="Heading4"/>
              <w:rPr>
                <w:lang w:val="en-GB"/>
              </w:rPr>
            </w:pPr>
            <w:r>
              <w:rPr>
                <w:color w:val="A6A6A6" w:themeColor="background1" w:themeShade="A6"/>
                <w:lang w:val="en-GB"/>
              </w:rPr>
              <w:t>August 4th 2025 – August 8th 2025</w:t>
            </w:r>
          </w:p>
          <w:p w14:paraId="14A4EA41" w14:textId="3624543B" w:rsidR="00DF0133" w:rsidRDefault="00DF0133" w:rsidP="00DF0133">
            <w:pPr>
              <w:rPr>
                <w:lang w:val="en"/>
              </w:rPr>
            </w:pPr>
            <w:r w:rsidRPr="00DF0133">
              <w:rPr>
                <w:lang w:val="en"/>
              </w:rPr>
              <w:t xml:space="preserve">I taught the </w:t>
            </w:r>
            <w:r>
              <w:rPr>
                <w:lang w:val="en"/>
              </w:rPr>
              <w:t xml:space="preserve">summer </w:t>
            </w:r>
            <w:r w:rsidRPr="00DF0133">
              <w:rPr>
                <w:lang w:val="en"/>
              </w:rPr>
              <w:t xml:space="preserve">camp </w:t>
            </w:r>
            <w:r>
              <w:rPr>
                <w:lang w:val="en"/>
              </w:rPr>
              <w:t>“</w:t>
            </w:r>
            <w:r w:rsidRPr="00DF0133">
              <w:rPr>
                <w:lang w:val="en"/>
              </w:rPr>
              <w:t>app makers</w:t>
            </w:r>
            <w:r>
              <w:rPr>
                <w:lang w:val="en"/>
              </w:rPr>
              <w:t>”</w:t>
            </w:r>
            <w:r w:rsidRPr="00DF0133">
              <w:rPr>
                <w:lang w:val="en"/>
              </w:rPr>
              <w:t xml:space="preserve"> to a group of 10-14 year olds</w:t>
            </w:r>
            <w:r>
              <w:rPr>
                <w:lang w:val="en"/>
              </w:rPr>
              <w:t>, using App-Makers by MIT.</w:t>
            </w:r>
          </w:p>
          <w:p w14:paraId="5457DBDD" w14:textId="77777777" w:rsidR="007C5A4B" w:rsidRDefault="007C5A4B" w:rsidP="00DF0133">
            <w:pPr>
              <w:rPr>
                <w:lang w:val="en"/>
              </w:rPr>
            </w:pPr>
          </w:p>
          <w:p w14:paraId="012EEAA4" w14:textId="25D25375" w:rsidR="007C5A4B" w:rsidRPr="00DF0133" w:rsidRDefault="007C5A4B" w:rsidP="007C5A4B">
            <w:pPr>
              <w:pStyle w:val="Heading4"/>
            </w:pPr>
            <w:r>
              <w:rPr>
                <w:lang w:val="en"/>
              </w:rPr>
              <w:t>Internship at XR-Labs</w:t>
            </w:r>
          </w:p>
          <w:p w14:paraId="7FEC3F4F" w14:textId="6B17C55A" w:rsidR="007C5A4B" w:rsidRPr="00E93CC2" w:rsidRDefault="00611722" w:rsidP="007C5A4B">
            <w:pPr>
              <w:pStyle w:val="Heading4"/>
              <w:rPr>
                <w:lang w:val="en-GB"/>
              </w:rPr>
            </w:pPr>
            <w:r>
              <w:rPr>
                <w:color w:val="A6A6A6" w:themeColor="background1" w:themeShade="A6"/>
                <w:lang w:val="en-GB"/>
              </w:rPr>
              <w:t>February 10</w:t>
            </w:r>
            <w:r w:rsidR="007C5A4B">
              <w:rPr>
                <w:color w:val="A6A6A6" w:themeColor="background1" w:themeShade="A6"/>
                <w:lang w:val="en-GB"/>
              </w:rPr>
              <w:t xml:space="preserve">th 2025 – </w:t>
            </w:r>
            <w:r>
              <w:rPr>
                <w:color w:val="A6A6A6" w:themeColor="background1" w:themeShade="A6"/>
                <w:lang w:val="en-GB"/>
              </w:rPr>
              <w:t>June</w:t>
            </w:r>
            <w:r w:rsidR="007C5A4B">
              <w:rPr>
                <w:color w:val="A6A6A6" w:themeColor="background1" w:themeShade="A6"/>
                <w:lang w:val="en-GB"/>
              </w:rPr>
              <w:t xml:space="preserve"> </w:t>
            </w:r>
            <w:r>
              <w:rPr>
                <w:color w:val="A6A6A6" w:themeColor="background1" w:themeShade="A6"/>
                <w:lang w:val="en-GB"/>
              </w:rPr>
              <w:t>13</w:t>
            </w:r>
            <w:r w:rsidR="007C5A4B">
              <w:rPr>
                <w:color w:val="A6A6A6" w:themeColor="background1" w:themeShade="A6"/>
                <w:lang w:val="en-GB"/>
              </w:rPr>
              <w:t>th 2025</w:t>
            </w:r>
          </w:p>
          <w:p w14:paraId="5114F190" w14:textId="149644A0" w:rsidR="00DF0133" w:rsidRPr="007C5A4B" w:rsidRDefault="007C5A4B" w:rsidP="007C5A4B">
            <w:pPr>
              <w:rPr>
                <w:lang w:val="en"/>
              </w:rPr>
            </w:pPr>
            <w:r>
              <w:rPr>
                <w:lang w:val="en"/>
              </w:rPr>
              <w:t>This was my end-of-studies internship, the full overview is on my portfolio.</w:t>
            </w:r>
          </w:p>
          <w:p w14:paraId="0371B6E3" w14:textId="77777777" w:rsidR="00DF0133" w:rsidRDefault="00DF0133" w:rsidP="00E93CC2">
            <w:pPr>
              <w:pStyle w:val="Heading4"/>
              <w:rPr>
                <w:lang w:val="en-GB"/>
              </w:rPr>
            </w:pPr>
          </w:p>
          <w:p w14:paraId="2B9E0F23" w14:textId="2B84099E" w:rsidR="00E93CC2" w:rsidRPr="00E93CC2" w:rsidRDefault="00E93CC2" w:rsidP="00E93CC2">
            <w:pPr>
              <w:pStyle w:val="Heading4"/>
              <w:rPr>
                <w:lang w:val="en-GB"/>
              </w:rPr>
            </w:pPr>
            <w:r w:rsidRPr="00E93CC2">
              <w:rPr>
                <w:lang w:val="en-GB"/>
              </w:rPr>
              <w:t>Student</w:t>
            </w:r>
            <w:r w:rsidR="005268EE">
              <w:rPr>
                <w:lang w:val="en-GB"/>
              </w:rPr>
              <w:t>-</w:t>
            </w:r>
            <w:r w:rsidRPr="00E93CC2">
              <w:rPr>
                <w:lang w:val="en-GB"/>
              </w:rPr>
              <w:t>job Data Verification, TUV Austria Belgium NV</w:t>
            </w:r>
          </w:p>
          <w:p w14:paraId="69B76E08" w14:textId="0D2DACCF" w:rsidR="00E93CC2" w:rsidRPr="00E93CC2" w:rsidRDefault="005268EE" w:rsidP="00E93CC2">
            <w:pPr>
              <w:pStyle w:val="Heading4"/>
              <w:rPr>
                <w:lang w:val="en-GB"/>
              </w:rPr>
            </w:pPr>
            <w:r>
              <w:rPr>
                <w:color w:val="A6A6A6" w:themeColor="background1" w:themeShade="A6"/>
                <w:lang w:val="en-GB"/>
              </w:rPr>
              <w:t>August 19</w:t>
            </w:r>
            <w:r w:rsidR="00542B34">
              <w:rPr>
                <w:color w:val="A6A6A6" w:themeColor="background1" w:themeShade="A6"/>
                <w:lang w:val="en-GB"/>
              </w:rPr>
              <w:t>th</w:t>
            </w:r>
            <w:r>
              <w:rPr>
                <w:color w:val="A6A6A6" w:themeColor="background1" w:themeShade="A6"/>
                <w:lang w:val="en-GB"/>
              </w:rPr>
              <w:t xml:space="preserve"> 2024 – September 3</w:t>
            </w:r>
            <w:r w:rsidR="00542B34">
              <w:rPr>
                <w:color w:val="A6A6A6" w:themeColor="background1" w:themeShade="A6"/>
                <w:lang w:val="en-GB"/>
              </w:rPr>
              <w:t>rd</w:t>
            </w:r>
            <w:r>
              <w:rPr>
                <w:color w:val="A6A6A6" w:themeColor="background1" w:themeShade="A6"/>
                <w:lang w:val="en-GB"/>
              </w:rPr>
              <w:t xml:space="preserve"> 2024</w:t>
            </w:r>
          </w:p>
          <w:p w14:paraId="3D050B36" w14:textId="7BC64985" w:rsidR="00E93CC2" w:rsidRPr="00E93CC2" w:rsidRDefault="00E93CC2" w:rsidP="00E93CC2">
            <w:pPr>
              <w:rPr>
                <w:lang w:val="en-GB"/>
              </w:rPr>
            </w:pPr>
            <w:r w:rsidRPr="00E93CC2">
              <w:rPr>
                <w:lang w:val="en-GB"/>
              </w:rPr>
              <w:t xml:space="preserve">Verifying </w:t>
            </w:r>
            <w:r>
              <w:rPr>
                <w:lang w:val="en-GB"/>
              </w:rPr>
              <w:t>the correctness of data in the global database</w:t>
            </w:r>
          </w:p>
          <w:p w14:paraId="0C1563B0" w14:textId="77777777" w:rsidR="00E93CC2" w:rsidRPr="00E93CC2" w:rsidRDefault="00E93CC2" w:rsidP="00823897">
            <w:pPr>
              <w:pStyle w:val="Heading4"/>
              <w:rPr>
                <w:lang w:val="en-GB"/>
              </w:rPr>
            </w:pPr>
          </w:p>
          <w:p w14:paraId="4777C2BE" w14:textId="5B314448" w:rsidR="00823897" w:rsidRPr="00F36226" w:rsidRDefault="00CA4293" w:rsidP="00823897">
            <w:pPr>
              <w:pStyle w:val="Heading4"/>
              <w:rPr>
                <w:lang w:val="nl-BE"/>
              </w:rPr>
            </w:pPr>
            <w:r w:rsidRPr="00F36226">
              <w:rPr>
                <w:lang w:val="nl-BE"/>
              </w:rPr>
              <w:t>Assist</w:t>
            </w:r>
            <w:r w:rsidR="00D1416D" w:rsidRPr="00F36226">
              <w:rPr>
                <w:lang w:val="nl-BE"/>
              </w:rPr>
              <w:t>a</w:t>
            </w:r>
            <w:r w:rsidRPr="00F36226">
              <w:rPr>
                <w:lang w:val="nl-BE"/>
              </w:rPr>
              <w:t>nt</w:t>
            </w:r>
            <w:r w:rsidR="00036450" w:rsidRPr="00F36226">
              <w:rPr>
                <w:lang w:val="nl-BE"/>
              </w:rPr>
              <w:t xml:space="preserve"> </w:t>
            </w:r>
            <w:r w:rsidR="00D1416D" w:rsidRPr="00F36226">
              <w:rPr>
                <w:lang w:val="nl-BE"/>
              </w:rPr>
              <w:t xml:space="preserve">Tutor, </w:t>
            </w:r>
            <w:proofErr w:type="spellStart"/>
            <w:r w:rsidR="00D1416D" w:rsidRPr="00F36226">
              <w:rPr>
                <w:lang w:val="nl-BE"/>
              </w:rPr>
              <w:t>Howest</w:t>
            </w:r>
            <w:proofErr w:type="spellEnd"/>
            <w:r w:rsidR="00D1416D" w:rsidRPr="00F36226">
              <w:rPr>
                <w:lang w:val="nl-BE"/>
              </w:rPr>
              <w:t xml:space="preserve"> Kortrijk</w:t>
            </w:r>
          </w:p>
          <w:p w14:paraId="7C77321B" w14:textId="786E0F78" w:rsidR="00036450" w:rsidRPr="00F36226" w:rsidRDefault="00D1416D" w:rsidP="00823897">
            <w:pPr>
              <w:pStyle w:val="Heading4"/>
              <w:rPr>
                <w:lang w:val="nl-BE"/>
              </w:rPr>
            </w:pPr>
            <w:r w:rsidRPr="00F36226">
              <w:rPr>
                <w:color w:val="A6A6A6" w:themeColor="background1" w:themeShade="A6"/>
                <w:lang w:val="nl-BE"/>
              </w:rPr>
              <w:t>September 2022</w:t>
            </w:r>
          </w:p>
          <w:p w14:paraId="62831F4D" w14:textId="03624908" w:rsidR="00E93CC2" w:rsidRPr="00E93CC2" w:rsidRDefault="00E93CC2" w:rsidP="00207471">
            <w:pPr>
              <w:rPr>
                <w:lang w:val="en-GB"/>
              </w:rPr>
            </w:pPr>
            <w:r w:rsidRPr="00E93CC2">
              <w:rPr>
                <w:lang w:val="en-GB"/>
              </w:rPr>
              <w:t>Assisting during the intro-courses math for new students</w:t>
            </w:r>
          </w:p>
          <w:p w14:paraId="038F77E1" w14:textId="77777777" w:rsidR="00207471" w:rsidRPr="00E93CC2" w:rsidRDefault="00207471" w:rsidP="00207471">
            <w:pPr>
              <w:rPr>
                <w:lang w:val="en-GB"/>
              </w:rPr>
            </w:pPr>
          </w:p>
          <w:p w14:paraId="31F69F66" w14:textId="29DA53FC" w:rsidR="00207471" w:rsidRPr="00E93CC2" w:rsidRDefault="00E93CC2" w:rsidP="00207471">
            <w:pPr>
              <w:pStyle w:val="Heading2"/>
              <w:rPr>
                <w:lang w:val="en-GB"/>
              </w:rPr>
            </w:pPr>
            <w:r w:rsidRPr="00E93CC2">
              <w:rPr>
                <w:lang w:val="en-GB"/>
              </w:rPr>
              <w:t>Educations</w:t>
            </w:r>
            <w:r w:rsidR="00207471" w:rsidRPr="00E93CC2">
              <w:rPr>
                <w:lang w:val="en-GB"/>
              </w:rPr>
              <w:t xml:space="preserve"> &amp; Diplomas</w:t>
            </w:r>
          </w:p>
          <w:p w14:paraId="5D4DC96B" w14:textId="3D62FFD7" w:rsidR="00207471" w:rsidRPr="00E93CC2" w:rsidRDefault="00823897" w:rsidP="00207471">
            <w:pPr>
              <w:pStyle w:val="Heading4"/>
              <w:rPr>
                <w:lang w:val="en-GB"/>
              </w:rPr>
            </w:pPr>
            <w:r w:rsidRPr="00E93CC2">
              <w:rPr>
                <w:lang w:val="en-GB"/>
              </w:rPr>
              <w:t>Digital Arts and Entertainment (DAE)</w:t>
            </w:r>
            <w:r w:rsidR="00207471" w:rsidRPr="00E93CC2">
              <w:rPr>
                <w:lang w:val="en-GB"/>
              </w:rPr>
              <w:t xml:space="preserve"> – Game Development</w:t>
            </w:r>
          </w:p>
          <w:p w14:paraId="0C350503" w14:textId="25C50F27" w:rsidR="00207471" w:rsidRPr="00F36226" w:rsidRDefault="00207471" w:rsidP="00207471">
            <w:pPr>
              <w:pStyle w:val="Date"/>
              <w:rPr>
                <w:color w:val="A6A6A6" w:themeColor="background1" w:themeShade="A6"/>
                <w:lang w:val="nl-BE"/>
              </w:rPr>
            </w:pPr>
            <w:r w:rsidRPr="00F36226">
              <w:rPr>
                <w:color w:val="A6A6A6" w:themeColor="background1" w:themeShade="A6"/>
                <w:lang w:val="nl-BE"/>
              </w:rPr>
              <w:t xml:space="preserve">2021 - </w:t>
            </w:r>
            <w:r w:rsidR="00F36226">
              <w:rPr>
                <w:color w:val="A6A6A6" w:themeColor="background1" w:themeShade="A6"/>
                <w:lang w:val="nl-BE"/>
              </w:rPr>
              <w:t>2025</w:t>
            </w:r>
          </w:p>
          <w:p w14:paraId="690DF038" w14:textId="77777777" w:rsidR="00207471" w:rsidRPr="00F36226" w:rsidRDefault="00207471" w:rsidP="00207471">
            <w:pPr>
              <w:rPr>
                <w:i/>
                <w:iCs/>
                <w:lang w:val="nl-BE"/>
              </w:rPr>
            </w:pPr>
            <w:proofErr w:type="spellStart"/>
            <w:r w:rsidRPr="00F36226">
              <w:rPr>
                <w:i/>
                <w:iCs/>
                <w:lang w:val="nl-BE"/>
              </w:rPr>
              <w:t>Howest</w:t>
            </w:r>
            <w:proofErr w:type="spellEnd"/>
            <w:r w:rsidRPr="00F36226">
              <w:rPr>
                <w:i/>
                <w:iCs/>
                <w:lang w:val="nl-BE"/>
              </w:rPr>
              <w:t xml:space="preserve"> Kortrijk</w:t>
            </w:r>
          </w:p>
          <w:p w14:paraId="56C59405" w14:textId="77777777" w:rsidR="00207471" w:rsidRPr="00F36226" w:rsidRDefault="00207471" w:rsidP="00207471">
            <w:pPr>
              <w:rPr>
                <w:lang w:val="nl-BE"/>
              </w:rPr>
            </w:pPr>
          </w:p>
          <w:p w14:paraId="74CC716F" w14:textId="77777777" w:rsidR="00207471" w:rsidRPr="00F36226" w:rsidRDefault="00207471" w:rsidP="00207471">
            <w:pPr>
              <w:pStyle w:val="Heading4"/>
              <w:rPr>
                <w:lang w:val="nl-BE"/>
              </w:rPr>
            </w:pPr>
            <w:r w:rsidRPr="00F36226">
              <w:rPr>
                <w:lang w:val="nl-BE"/>
              </w:rPr>
              <w:t>ASO Wiskunde Wetenschappen</w:t>
            </w:r>
          </w:p>
          <w:p w14:paraId="6228A58F" w14:textId="77777777" w:rsidR="00207471" w:rsidRPr="00725D9C" w:rsidRDefault="00207471" w:rsidP="00207471">
            <w:pPr>
              <w:pStyle w:val="Date"/>
              <w:rPr>
                <w:color w:val="A6A6A6" w:themeColor="background1" w:themeShade="A6"/>
                <w:lang w:val="nl-BE"/>
              </w:rPr>
            </w:pPr>
            <w:r w:rsidRPr="00725D9C">
              <w:rPr>
                <w:color w:val="A6A6A6" w:themeColor="background1" w:themeShade="A6"/>
                <w:lang w:val="nl-BE"/>
              </w:rPr>
              <w:t>2015 – 2021</w:t>
            </w:r>
          </w:p>
          <w:p w14:paraId="4C645111" w14:textId="230E843A" w:rsidR="00207471" w:rsidRPr="00D81AF5" w:rsidRDefault="00207471" w:rsidP="00207471">
            <w:pPr>
              <w:rPr>
                <w:i/>
                <w:iCs/>
                <w:lang w:val="nl-BE"/>
              </w:rPr>
            </w:pPr>
            <w:r w:rsidRPr="00D81AF5">
              <w:rPr>
                <w:i/>
                <w:iCs/>
                <w:lang w:val="nl-BE"/>
              </w:rPr>
              <w:t>Don Bosco</w:t>
            </w:r>
            <w:r w:rsidR="00823897" w:rsidRPr="00D81AF5">
              <w:rPr>
                <w:i/>
                <w:iCs/>
                <w:lang w:val="nl-BE"/>
              </w:rPr>
              <w:t xml:space="preserve"> Instituut</w:t>
            </w:r>
            <w:r w:rsidRPr="00D81AF5">
              <w:rPr>
                <w:i/>
                <w:iCs/>
                <w:lang w:val="nl-BE"/>
              </w:rPr>
              <w:t xml:space="preserve"> Haacht</w:t>
            </w:r>
          </w:p>
          <w:p w14:paraId="5C8E6952" w14:textId="77777777" w:rsidR="00207471" w:rsidRPr="00D81AF5" w:rsidRDefault="00207471" w:rsidP="00207471">
            <w:pPr>
              <w:rPr>
                <w:lang w:val="nl-BE"/>
              </w:rPr>
            </w:pPr>
          </w:p>
          <w:p w14:paraId="6B4DC439" w14:textId="77777777" w:rsidR="00564632" w:rsidRPr="00D81AF5" w:rsidRDefault="0015445E" w:rsidP="0015445E">
            <w:pPr>
              <w:pStyle w:val="Heading2"/>
              <w:rPr>
                <w:lang w:val="nl-BE"/>
              </w:rPr>
            </w:pPr>
            <w:r w:rsidRPr="00D81AF5">
              <w:rPr>
                <w:lang w:val="nl-BE"/>
              </w:rPr>
              <w:t>Extra Info</w:t>
            </w:r>
          </w:p>
          <w:p w14:paraId="30B4801C" w14:textId="257640EE" w:rsidR="0015445E" w:rsidRPr="0015445E" w:rsidRDefault="0015445E" w:rsidP="0015445E">
            <w:pPr>
              <w:rPr>
                <w:lang w:val="en-GB"/>
              </w:rPr>
            </w:pPr>
            <w:r>
              <w:rPr>
                <w:lang w:val="en-GB"/>
              </w:rPr>
              <w:t>Drivers license B</w:t>
            </w:r>
          </w:p>
        </w:tc>
      </w:tr>
    </w:tbl>
    <w:p w14:paraId="7E74A559" w14:textId="5BF83D6C" w:rsidR="0015445E" w:rsidRDefault="0015445E" w:rsidP="0015445E">
      <w:pPr>
        <w:ind w:left="142"/>
        <w:rPr>
          <w:lang w:val="en-GB"/>
        </w:rPr>
      </w:pPr>
      <w:r w:rsidRPr="00564632">
        <w:rPr>
          <w:noProof/>
        </w:rPr>
        <w:drawing>
          <wp:anchor distT="0" distB="0" distL="114300" distR="114300" simplePos="0" relativeHeight="251658240" behindDoc="0" locked="0" layoutInCell="1" allowOverlap="1" wp14:anchorId="6D8D1782" wp14:editId="32D0154C">
            <wp:simplePos x="0" y="0"/>
            <wp:positionH relativeFrom="column">
              <wp:posOffset>-281940</wp:posOffset>
            </wp:positionH>
            <wp:positionV relativeFrom="paragraph">
              <wp:posOffset>-1119505</wp:posOffset>
            </wp:positionV>
            <wp:extent cx="2362200" cy="792480"/>
            <wp:effectExtent l="0" t="0" r="0" b="0"/>
            <wp:wrapNone/>
            <wp:docPr id="12" name="Chart 12" descr="skills char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V relativeFrom="margin">
              <wp14:pctHeight>0</wp14:pctHeight>
            </wp14:sizeRelV>
          </wp:anchor>
        </w:drawing>
      </w:r>
      <w:r w:rsidR="00D67893">
        <w:rPr>
          <w:lang w:val="en-GB"/>
        </w:rPr>
        <w:t>Proficient: C++, C#, Unreal Blueprints</w:t>
      </w:r>
    </w:p>
    <w:p w14:paraId="265E8F8D" w14:textId="77777777" w:rsidR="00D81AF5" w:rsidRDefault="00D67893" w:rsidP="0015445E">
      <w:pPr>
        <w:ind w:left="142"/>
        <w:rPr>
          <w:lang w:val="en-GB"/>
        </w:rPr>
      </w:pPr>
      <w:r w:rsidRPr="00D67893">
        <w:rPr>
          <w:lang w:val="en-GB"/>
        </w:rPr>
        <w:t>Basic knowledge</w:t>
      </w:r>
      <w:r>
        <w:rPr>
          <w:lang w:val="en-GB"/>
        </w:rPr>
        <w:t xml:space="preserve">: </w:t>
      </w:r>
    </w:p>
    <w:p w14:paraId="028B0D3E" w14:textId="22E7E0E3" w:rsidR="00D67893" w:rsidRPr="00564632" w:rsidRDefault="00D67893" w:rsidP="0015445E">
      <w:pPr>
        <w:ind w:left="142"/>
        <w:rPr>
          <w:lang w:val="en-GB"/>
        </w:rPr>
      </w:pPr>
      <w:r w:rsidRPr="00D67893">
        <w:rPr>
          <w:lang w:val="en-GB"/>
        </w:rPr>
        <w:t>HTML, CSS, JavaScript</w:t>
      </w:r>
      <w:r w:rsidR="00D81AF5">
        <w:rPr>
          <w:lang w:val="en-GB"/>
        </w:rPr>
        <w:t>, OpenGL, Vulkan</w:t>
      </w:r>
    </w:p>
    <w:sectPr w:rsidR="00D67893" w:rsidRPr="00564632" w:rsidSect="00E032AC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FCB51" w14:textId="77777777" w:rsidR="00FD14EB" w:rsidRDefault="00FD14EB" w:rsidP="000C45FF">
      <w:r>
        <w:separator/>
      </w:r>
    </w:p>
  </w:endnote>
  <w:endnote w:type="continuationSeparator" w:id="0">
    <w:p w14:paraId="7FA4B600" w14:textId="77777777" w:rsidR="00FD14EB" w:rsidRDefault="00FD14EB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A939" w14:textId="77777777" w:rsidR="00FD14EB" w:rsidRDefault="00FD14EB" w:rsidP="000C45FF">
      <w:r>
        <w:separator/>
      </w:r>
    </w:p>
  </w:footnote>
  <w:footnote w:type="continuationSeparator" w:id="0">
    <w:p w14:paraId="63AFBBBF" w14:textId="77777777" w:rsidR="00FD14EB" w:rsidRDefault="00FD14EB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F65D0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C05248" wp14:editId="29218BAB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55"/>
    <w:rsid w:val="00036450"/>
    <w:rsid w:val="00094499"/>
    <w:rsid w:val="000C45FF"/>
    <w:rsid w:val="000E3FD1"/>
    <w:rsid w:val="00112054"/>
    <w:rsid w:val="00113C55"/>
    <w:rsid w:val="001317D8"/>
    <w:rsid w:val="001525E1"/>
    <w:rsid w:val="0015445E"/>
    <w:rsid w:val="00180329"/>
    <w:rsid w:val="0019001F"/>
    <w:rsid w:val="001A74A5"/>
    <w:rsid w:val="001B2ABD"/>
    <w:rsid w:val="001E0391"/>
    <w:rsid w:val="001E1759"/>
    <w:rsid w:val="001F1ECC"/>
    <w:rsid w:val="00207471"/>
    <w:rsid w:val="002400EB"/>
    <w:rsid w:val="00256CF7"/>
    <w:rsid w:val="00281FD5"/>
    <w:rsid w:val="00286FE0"/>
    <w:rsid w:val="002A6197"/>
    <w:rsid w:val="002D16B4"/>
    <w:rsid w:val="0030481B"/>
    <w:rsid w:val="003156FC"/>
    <w:rsid w:val="003254B5"/>
    <w:rsid w:val="0037121F"/>
    <w:rsid w:val="00381908"/>
    <w:rsid w:val="003910D8"/>
    <w:rsid w:val="003A6B7D"/>
    <w:rsid w:val="003B06CA"/>
    <w:rsid w:val="003F4219"/>
    <w:rsid w:val="004071FC"/>
    <w:rsid w:val="00445947"/>
    <w:rsid w:val="004813B3"/>
    <w:rsid w:val="00496591"/>
    <w:rsid w:val="004C63E4"/>
    <w:rsid w:val="004D3011"/>
    <w:rsid w:val="005262AC"/>
    <w:rsid w:val="005268EE"/>
    <w:rsid w:val="00542B34"/>
    <w:rsid w:val="00546FFC"/>
    <w:rsid w:val="00564632"/>
    <w:rsid w:val="005E39D5"/>
    <w:rsid w:val="00600670"/>
    <w:rsid w:val="00611722"/>
    <w:rsid w:val="0062123A"/>
    <w:rsid w:val="00625D1C"/>
    <w:rsid w:val="00646E75"/>
    <w:rsid w:val="006771D0"/>
    <w:rsid w:val="00715FCB"/>
    <w:rsid w:val="00725D9C"/>
    <w:rsid w:val="00743101"/>
    <w:rsid w:val="00764C9F"/>
    <w:rsid w:val="00772EE3"/>
    <w:rsid w:val="007775E1"/>
    <w:rsid w:val="007867A0"/>
    <w:rsid w:val="007927F5"/>
    <w:rsid w:val="00793C04"/>
    <w:rsid w:val="007C5A4B"/>
    <w:rsid w:val="007C6855"/>
    <w:rsid w:val="00802CA0"/>
    <w:rsid w:val="00823897"/>
    <w:rsid w:val="008433C8"/>
    <w:rsid w:val="008D4A54"/>
    <w:rsid w:val="008F04BE"/>
    <w:rsid w:val="009260CD"/>
    <w:rsid w:val="00940A66"/>
    <w:rsid w:val="00952C25"/>
    <w:rsid w:val="009618E5"/>
    <w:rsid w:val="00A2118D"/>
    <w:rsid w:val="00A54115"/>
    <w:rsid w:val="00AD0A50"/>
    <w:rsid w:val="00AD76E2"/>
    <w:rsid w:val="00B20152"/>
    <w:rsid w:val="00B359E4"/>
    <w:rsid w:val="00B57D98"/>
    <w:rsid w:val="00B66202"/>
    <w:rsid w:val="00B70850"/>
    <w:rsid w:val="00BB5BAA"/>
    <w:rsid w:val="00C066B6"/>
    <w:rsid w:val="00C37BA1"/>
    <w:rsid w:val="00C4674C"/>
    <w:rsid w:val="00C506CF"/>
    <w:rsid w:val="00C72BED"/>
    <w:rsid w:val="00C9578B"/>
    <w:rsid w:val="00CA4293"/>
    <w:rsid w:val="00CB0055"/>
    <w:rsid w:val="00D1416D"/>
    <w:rsid w:val="00D2522B"/>
    <w:rsid w:val="00D422DE"/>
    <w:rsid w:val="00D5459D"/>
    <w:rsid w:val="00D67893"/>
    <w:rsid w:val="00D81AF5"/>
    <w:rsid w:val="00DA1F4D"/>
    <w:rsid w:val="00DD172A"/>
    <w:rsid w:val="00DF0133"/>
    <w:rsid w:val="00E032AC"/>
    <w:rsid w:val="00E168FC"/>
    <w:rsid w:val="00E25A26"/>
    <w:rsid w:val="00E4381A"/>
    <w:rsid w:val="00E55D74"/>
    <w:rsid w:val="00E63530"/>
    <w:rsid w:val="00E93CC2"/>
    <w:rsid w:val="00F36226"/>
    <w:rsid w:val="00F60274"/>
    <w:rsid w:val="00F77FB9"/>
    <w:rsid w:val="00F92004"/>
    <w:rsid w:val="00FB068F"/>
    <w:rsid w:val="00FD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8D9A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64632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564632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7C5A4B"/>
    <w:rPr>
      <w:color w:val="704404" w:themeColor="followedHyperlink"/>
      <w:u w:val="single"/>
    </w:rPr>
  </w:style>
  <w:style w:type="paragraph" w:styleId="NoSpacing">
    <w:name w:val="No Spacing"/>
    <w:uiPriority w:val="1"/>
    <w:qFormat/>
    <w:rsid w:val="00D67893"/>
    <w:rPr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8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ebe.boeckx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hyperlink" Target="https://siebeboeckx.github.io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ebe\AppData\Roaming\Microsoft\Templates\Bold%20modern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34125433917534498"/>
          <c:y val="0"/>
          <c:w val="0.62937727542121746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French</c:v>
                </c:pt>
                <c:pt idx="1">
                  <c:v>English</c:v>
                </c:pt>
                <c:pt idx="2">
                  <c:v>Dutch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0.25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9F-4D68-9924-B2215D0E7D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t" anchorCtr="0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DB579-0CFA-4333-A530-C542DC55F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resume.dotx</Template>
  <TotalTime>0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2023-06-14T14:14:00Z</dcterms:created>
  <dcterms:modified xsi:type="dcterms:W3CDTF">2026-03-10T13:53:00Z</dcterms:modified>
</cp:coreProperties>
</file>