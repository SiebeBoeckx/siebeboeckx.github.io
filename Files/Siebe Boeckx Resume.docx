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5CD59E3C" w:rsidR="001B2ABD" w:rsidRPr="00E93CC2" w:rsidRDefault="00725D9C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DF2252" wp14:editId="7656039D">
                  <wp:extent cx="2133600" cy="1600200"/>
                  <wp:effectExtent l="76200" t="76200" r="76200" b="76200"/>
                  <wp:docPr id="2019719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33600" cy="16002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/>
                            </a:solidFill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AE181C0" w14:textId="3A4169EF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3699B715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Beukendreef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1820 Steenokkerzeel</w:t>
            </w:r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hyperlink r:id="rId8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4181C987" w14:textId="77777777" w:rsidR="007C5A4B" w:rsidRDefault="007C5A4B" w:rsidP="00036450"/>
          <w:p w14:paraId="51E51C6C" w14:textId="58F0CDDC" w:rsidR="007C5A4B" w:rsidRPr="00E93CC2" w:rsidRDefault="007C5A4B" w:rsidP="007C5A4B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Portfolio</w:t>
            </w:r>
            <w:r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17513AF3" w14:textId="5686CADB" w:rsidR="007C5A4B" w:rsidRDefault="007C5A4B" w:rsidP="00036450">
            <w:pPr>
              <w:rPr>
                <w:lang w:val="en-GB"/>
              </w:rPr>
            </w:pPr>
            <w:hyperlink r:id="rId9" w:history="1">
              <w:r w:rsidRPr="007C5A4B">
                <w:rPr>
                  <w:rStyle w:val="Hyperlink"/>
                  <w:lang w:val="en-GB"/>
                </w:rPr>
                <w:t>https://siebeboeckx.gi</w:t>
              </w:r>
              <w:r w:rsidRPr="007C5A4B">
                <w:rPr>
                  <w:rStyle w:val="Hyperlink"/>
                  <w:lang w:val="en-GB"/>
                </w:rPr>
                <w:t>t</w:t>
              </w:r>
              <w:r w:rsidRPr="007C5A4B">
                <w:rPr>
                  <w:rStyle w:val="Hyperlink"/>
                  <w:lang w:val="en-GB"/>
                </w:rPr>
                <w:t>hub.io/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7743808E" w14:textId="50B8CA10" w:rsidR="00DF0133" w:rsidRPr="00DF0133" w:rsidRDefault="00DF0133" w:rsidP="00DF0133">
            <w:pPr>
              <w:pStyle w:val="Heading4"/>
              <w:rPr>
                <w:lang/>
              </w:rPr>
            </w:pPr>
            <w:r w:rsidRPr="00DF0133">
              <w:rPr>
                <w:lang w:val="en"/>
              </w:rPr>
              <w:t>Monitor theme camp</w:t>
            </w:r>
            <w:r>
              <w:rPr>
                <w:lang w:val="en"/>
              </w:rPr>
              <w:t xml:space="preserve"> “App-Makers”</w:t>
            </w:r>
          </w:p>
          <w:p w14:paraId="5C160EEE" w14:textId="3C43A3A0" w:rsidR="00DF0133" w:rsidRPr="00E93CC2" w:rsidRDefault="00DF0133" w:rsidP="00DF0133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 xml:space="preserve">August </w:t>
            </w:r>
            <w:r>
              <w:rPr>
                <w:color w:val="A6A6A6" w:themeColor="background1" w:themeShade="A6"/>
                <w:lang w:val="en-GB"/>
              </w:rPr>
              <w:t>4</w:t>
            </w:r>
            <w:r>
              <w:rPr>
                <w:color w:val="A6A6A6" w:themeColor="background1" w:themeShade="A6"/>
                <w:lang w:val="en-GB"/>
              </w:rPr>
              <w:t>th 202</w:t>
            </w:r>
            <w:r>
              <w:rPr>
                <w:color w:val="A6A6A6" w:themeColor="background1" w:themeShade="A6"/>
                <w:lang w:val="en-GB"/>
              </w:rPr>
              <w:t>5</w:t>
            </w:r>
            <w:r>
              <w:rPr>
                <w:color w:val="A6A6A6" w:themeColor="background1" w:themeShade="A6"/>
                <w:lang w:val="en-GB"/>
              </w:rPr>
              <w:t xml:space="preserve"> – </w:t>
            </w:r>
            <w:r>
              <w:rPr>
                <w:color w:val="A6A6A6" w:themeColor="background1" w:themeShade="A6"/>
                <w:lang w:val="en-GB"/>
              </w:rPr>
              <w:t>August 8th</w:t>
            </w:r>
            <w:r>
              <w:rPr>
                <w:color w:val="A6A6A6" w:themeColor="background1" w:themeShade="A6"/>
                <w:lang w:val="en-GB"/>
              </w:rPr>
              <w:t xml:space="preserve"> 202</w:t>
            </w:r>
            <w:r>
              <w:rPr>
                <w:color w:val="A6A6A6" w:themeColor="background1" w:themeShade="A6"/>
                <w:lang w:val="en-GB"/>
              </w:rPr>
              <w:t>5</w:t>
            </w:r>
          </w:p>
          <w:p w14:paraId="14A4EA41" w14:textId="3624543B" w:rsidR="00DF0133" w:rsidRDefault="00DF0133" w:rsidP="00DF0133">
            <w:pPr>
              <w:rPr>
                <w:lang w:val="en"/>
              </w:rPr>
            </w:pPr>
            <w:r w:rsidRPr="00DF0133">
              <w:rPr>
                <w:lang w:val="en"/>
              </w:rPr>
              <w:t xml:space="preserve">I taught the </w:t>
            </w:r>
            <w:r>
              <w:rPr>
                <w:lang w:val="en"/>
              </w:rPr>
              <w:t xml:space="preserve">summer </w:t>
            </w:r>
            <w:r w:rsidRPr="00DF0133">
              <w:rPr>
                <w:lang w:val="en"/>
              </w:rPr>
              <w:t xml:space="preserve">camp </w:t>
            </w:r>
            <w:r>
              <w:rPr>
                <w:lang w:val="en"/>
              </w:rPr>
              <w:t>“</w:t>
            </w:r>
            <w:r w:rsidRPr="00DF0133">
              <w:rPr>
                <w:lang w:val="en"/>
              </w:rPr>
              <w:t>app makers</w:t>
            </w:r>
            <w:r>
              <w:rPr>
                <w:lang w:val="en"/>
              </w:rPr>
              <w:t>”</w:t>
            </w:r>
            <w:r w:rsidRPr="00DF0133">
              <w:rPr>
                <w:lang w:val="en"/>
              </w:rPr>
              <w:t xml:space="preserve"> to a group of 10-14 year olds</w:t>
            </w:r>
            <w:r>
              <w:rPr>
                <w:lang w:val="en"/>
              </w:rPr>
              <w:t>, using App-Makers by MIT.</w:t>
            </w:r>
          </w:p>
          <w:p w14:paraId="5457DBDD" w14:textId="77777777" w:rsidR="007C5A4B" w:rsidRDefault="007C5A4B" w:rsidP="00DF0133">
            <w:pPr>
              <w:rPr>
                <w:lang w:val="en"/>
              </w:rPr>
            </w:pPr>
          </w:p>
          <w:p w14:paraId="012EEAA4" w14:textId="25D25375" w:rsidR="007C5A4B" w:rsidRPr="00DF0133" w:rsidRDefault="007C5A4B" w:rsidP="007C5A4B">
            <w:pPr>
              <w:pStyle w:val="Heading4"/>
              <w:rPr>
                <w:lang/>
              </w:rPr>
            </w:pPr>
            <w:r>
              <w:rPr>
                <w:lang w:val="en"/>
              </w:rPr>
              <w:t>Internship at XR-Labs</w:t>
            </w:r>
          </w:p>
          <w:p w14:paraId="7FEC3F4F" w14:textId="6B17C55A" w:rsidR="007C5A4B" w:rsidRPr="00E93CC2" w:rsidRDefault="00611722" w:rsidP="007C5A4B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February 10</w:t>
            </w:r>
            <w:r w:rsidR="007C5A4B">
              <w:rPr>
                <w:color w:val="A6A6A6" w:themeColor="background1" w:themeShade="A6"/>
                <w:lang w:val="en-GB"/>
              </w:rPr>
              <w:t xml:space="preserve">th 2025 – </w:t>
            </w:r>
            <w:r>
              <w:rPr>
                <w:color w:val="A6A6A6" w:themeColor="background1" w:themeShade="A6"/>
                <w:lang w:val="en-GB"/>
              </w:rPr>
              <w:t>June</w:t>
            </w:r>
            <w:r w:rsidR="007C5A4B">
              <w:rPr>
                <w:color w:val="A6A6A6" w:themeColor="background1" w:themeShade="A6"/>
                <w:lang w:val="en-GB"/>
              </w:rPr>
              <w:t xml:space="preserve"> </w:t>
            </w:r>
            <w:r>
              <w:rPr>
                <w:color w:val="A6A6A6" w:themeColor="background1" w:themeShade="A6"/>
                <w:lang w:val="en-GB"/>
              </w:rPr>
              <w:t>13</w:t>
            </w:r>
            <w:r w:rsidR="007C5A4B">
              <w:rPr>
                <w:color w:val="A6A6A6" w:themeColor="background1" w:themeShade="A6"/>
                <w:lang w:val="en-GB"/>
              </w:rPr>
              <w:t>th 2025</w:t>
            </w:r>
          </w:p>
          <w:p w14:paraId="5114F190" w14:textId="149644A0" w:rsidR="00DF0133" w:rsidRPr="007C5A4B" w:rsidRDefault="007C5A4B" w:rsidP="007C5A4B">
            <w:pPr>
              <w:rPr>
                <w:lang w:val="en"/>
              </w:rPr>
            </w:pPr>
            <w:r>
              <w:rPr>
                <w:lang w:val="en"/>
              </w:rPr>
              <w:t>This was my end-of-studies internship, the full overview is on my portfolio.</w:t>
            </w:r>
          </w:p>
          <w:p w14:paraId="0371B6E3" w14:textId="77777777" w:rsidR="00DF0133" w:rsidRDefault="00DF0133" w:rsidP="00E93CC2">
            <w:pPr>
              <w:pStyle w:val="Heading4"/>
              <w:rPr>
                <w:lang w:val="en-GB"/>
              </w:rPr>
            </w:pPr>
          </w:p>
          <w:p w14:paraId="2B9E0F23" w14:textId="2B84099E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F36226" w:rsidRDefault="00CA4293" w:rsidP="00823897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Assist</w:t>
            </w:r>
            <w:r w:rsidR="00D1416D" w:rsidRPr="00F36226">
              <w:rPr>
                <w:lang w:val="nl-BE"/>
              </w:rPr>
              <w:t>a</w:t>
            </w:r>
            <w:r w:rsidRPr="00F36226">
              <w:rPr>
                <w:lang w:val="nl-BE"/>
              </w:rPr>
              <w:t>nt</w:t>
            </w:r>
            <w:r w:rsidR="00036450" w:rsidRPr="00F36226">
              <w:rPr>
                <w:lang w:val="nl-BE"/>
              </w:rPr>
              <w:t xml:space="preserve"> </w:t>
            </w:r>
            <w:r w:rsidR="00D1416D" w:rsidRPr="00F36226">
              <w:rPr>
                <w:lang w:val="nl-BE"/>
              </w:rPr>
              <w:t>Tutor, Howest Kortrijk</w:t>
            </w:r>
          </w:p>
          <w:p w14:paraId="7C77321B" w14:textId="786E0F78" w:rsidR="00036450" w:rsidRPr="00F36226" w:rsidRDefault="00D1416D" w:rsidP="00823897">
            <w:pPr>
              <w:pStyle w:val="Heading4"/>
              <w:rPr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25C50F27" w:rsidR="00207471" w:rsidRPr="00F36226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 xml:space="preserve">2021 - </w:t>
            </w:r>
            <w:r w:rsidR="00F36226">
              <w:rPr>
                <w:color w:val="A6A6A6" w:themeColor="background1" w:themeShade="A6"/>
                <w:lang w:val="nl-BE"/>
              </w:rPr>
              <w:t>2025</w:t>
            </w:r>
          </w:p>
          <w:p w14:paraId="690DF038" w14:textId="77777777" w:rsidR="00207471" w:rsidRPr="00F36226" w:rsidRDefault="00207471" w:rsidP="00207471">
            <w:pPr>
              <w:rPr>
                <w:i/>
                <w:iCs/>
                <w:lang w:val="nl-BE"/>
              </w:rPr>
            </w:pPr>
            <w:r w:rsidRPr="00F36226">
              <w:rPr>
                <w:i/>
                <w:iCs/>
                <w:lang w:val="nl-BE"/>
              </w:rPr>
              <w:t>Howest Kortrijk</w:t>
            </w:r>
          </w:p>
          <w:p w14:paraId="56C59405" w14:textId="77777777" w:rsidR="00207471" w:rsidRPr="00F36226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F36226" w:rsidRDefault="00207471" w:rsidP="00207471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ASO Wiskunde Wetenschappen</w:t>
            </w:r>
          </w:p>
          <w:p w14:paraId="6228A58F" w14:textId="77777777" w:rsidR="00207471" w:rsidRPr="00725D9C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725D9C">
              <w:rPr>
                <w:color w:val="A6A6A6" w:themeColor="background1" w:themeShade="A6"/>
                <w:lang w:val="nl-BE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Instituut</w:t>
            </w:r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C77B3" w14:textId="77777777" w:rsidR="0035277B" w:rsidRDefault="0035277B" w:rsidP="000C45FF">
      <w:r>
        <w:separator/>
      </w:r>
    </w:p>
  </w:endnote>
  <w:endnote w:type="continuationSeparator" w:id="0">
    <w:p w14:paraId="74589CCA" w14:textId="77777777" w:rsidR="0035277B" w:rsidRDefault="0035277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6D662" w14:textId="77777777" w:rsidR="0035277B" w:rsidRDefault="0035277B" w:rsidP="000C45FF">
      <w:r>
        <w:separator/>
      </w:r>
    </w:p>
  </w:footnote>
  <w:footnote w:type="continuationSeparator" w:id="0">
    <w:p w14:paraId="481D90E5" w14:textId="77777777" w:rsidR="0035277B" w:rsidRDefault="0035277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5277B"/>
    <w:rsid w:val="0037121F"/>
    <w:rsid w:val="00381908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11722"/>
    <w:rsid w:val="0062123A"/>
    <w:rsid w:val="00646E75"/>
    <w:rsid w:val="006771D0"/>
    <w:rsid w:val="00715FCB"/>
    <w:rsid w:val="00725D9C"/>
    <w:rsid w:val="00743101"/>
    <w:rsid w:val="00764C9F"/>
    <w:rsid w:val="00772EE3"/>
    <w:rsid w:val="007775E1"/>
    <w:rsid w:val="007867A0"/>
    <w:rsid w:val="007927F5"/>
    <w:rsid w:val="00793C04"/>
    <w:rsid w:val="007C5A4B"/>
    <w:rsid w:val="007C6855"/>
    <w:rsid w:val="00802CA0"/>
    <w:rsid w:val="00823897"/>
    <w:rsid w:val="008433C8"/>
    <w:rsid w:val="008D4A54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BB5BAA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DF0133"/>
    <w:rsid w:val="00E25A26"/>
    <w:rsid w:val="00E4381A"/>
    <w:rsid w:val="00E55D74"/>
    <w:rsid w:val="00E63530"/>
    <w:rsid w:val="00E93CC2"/>
    <w:rsid w:val="00F36226"/>
    <w:rsid w:val="00F60274"/>
    <w:rsid w:val="00F77FB9"/>
    <w:rsid w:val="00F92004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C5A4B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ebe.boeckx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siebeboeckx.github.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2025-09-09T10:19:00Z</dcterms:modified>
</cp:coreProperties>
</file>